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C950C7" w14:paraId="317B60DC" w14:textId="77777777" w:rsidTr="00DD44C2">
        <w:tc>
          <w:tcPr>
            <w:tcW w:w="5395" w:type="dxa"/>
          </w:tcPr>
          <w:p w14:paraId="5E25A3E0" w14:textId="48477002" w:rsidR="00C950C7" w:rsidRDefault="009B6804" w:rsidP="00514940">
            <w:pPr>
              <w:spacing w:line="240" w:lineRule="auto"/>
              <w:rPr>
                <w:sz w:val="52"/>
                <w:szCs w:val="52"/>
                <w:u w:val="single"/>
              </w:rPr>
            </w:pPr>
            <w:r>
              <w:rPr>
                <w:noProof/>
                <w:sz w:val="52"/>
                <w:szCs w:val="52"/>
                <w:u w:val="single"/>
              </w:rPr>
              <w:drawing>
                <wp:inline distT="0" distB="0" distL="0" distR="0" wp14:anchorId="77A0DD9B" wp14:editId="09EDA31C">
                  <wp:extent cx="1688123" cy="1688123"/>
                  <wp:effectExtent l="0" t="0" r="1270" b="1270"/>
                  <wp:docPr id="1692088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088470" name="Picture 169208847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2819" cy="1702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712DFFBC" w14:textId="049F389D" w:rsidR="00DD44C2" w:rsidRDefault="009B6804" w:rsidP="00514940">
            <w:pPr>
              <w:pStyle w:val="Default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*</w:t>
            </w:r>
            <w:proofErr w:type="gramStart"/>
            <w:r>
              <w:rPr>
                <w:sz w:val="23"/>
                <w:szCs w:val="23"/>
              </w:rPr>
              <w:t>your</w:t>
            </w:r>
            <w:proofErr w:type="gramEnd"/>
            <w:r>
              <w:rPr>
                <w:sz w:val="23"/>
                <w:szCs w:val="23"/>
              </w:rPr>
              <w:t xml:space="preserve"> address</w:t>
            </w:r>
          </w:p>
          <w:p w14:paraId="15AC1AA4" w14:textId="77777777" w:rsidR="00DD44C2" w:rsidRDefault="00DD44C2" w:rsidP="00514940">
            <w:pPr>
              <w:pStyle w:val="Default"/>
              <w:jc w:val="right"/>
              <w:rPr>
                <w:sz w:val="23"/>
                <w:szCs w:val="23"/>
              </w:rPr>
            </w:pPr>
          </w:p>
          <w:p w14:paraId="58668901" w14:textId="6FB89BCA" w:rsidR="00514940" w:rsidRDefault="009B6804" w:rsidP="009B6804">
            <w:pPr>
              <w:pStyle w:val="Default"/>
              <w:ind w:left="72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* Your phone number</w:t>
            </w:r>
          </w:p>
          <w:p w14:paraId="791A3243" w14:textId="3C0DC325" w:rsidR="00DD44C2" w:rsidRDefault="00514940" w:rsidP="00514940">
            <w:pPr>
              <w:pStyle w:val="Default"/>
              <w:jc w:val="right"/>
              <w:rPr>
                <w:sz w:val="23"/>
                <w:szCs w:val="23"/>
              </w:rPr>
            </w:pPr>
            <w:hyperlink r:id="rId9" w:history="1">
              <w:r w:rsidR="009B6804">
                <w:rPr>
                  <w:rStyle w:val="Hyperlink"/>
                  <w:sz w:val="23"/>
                  <w:szCs w:val="23"/>
                </w:rPr>
                <w:t>*your</w:t>
              </w:r>
            </w:hyperlink>
            <w:r w:rsidR="009B6804">
              <w:t xml:space="preserve"> email</w:t>
            </w:r>
          </w:p>
          <w:p w14:paraId="25D577AA" w14:textId="0686B6A9" w:rsidR="00DD44C2" w:rsidRPr="00DD44C2" w:rsidRDefault="00DD44C2" w:rsidP="00514940">
            <w:pPr>
              <w:pStyle w:val="Default"/>
              <w:jc w:val="right"/>
              <w:rPr>
                <w:sz w:val="23"/>
                <w:szCs w:val="23"/>
              </w:rPr>
            </w:pPr>
            <w:r w:rsidRPr="00DD44C2">
              <w:rPr>
                <w:sz w:val="23"/>
                <w:szCs w:val="23"/>
              </w:rPr>
              <w:t xml:space="preserve"> </w:t>
            </w:r>
          </w:p>
          <w:p w14:paraId="650CA74F" w14:textId="0C468F21" w:rsidR="00C950C7" w:rsidRDefault="009B6804" w:rsidP="00514940">
            <w:pPr>
              <w:spacing w:line="240" w:lineRule="auto"/>
              <w:jc w:val="right"/>
              <w:rPr>
                <w:sz w:val="52"/>
                <w:szCs w:val="52"/>
                <w:u w:val="single"/>
              </w:rPr>
            </w:pPr>
            <w:r>
              <w:rPr>
                <w:rFonts w:ascii="Arial" w:hAnsi="Arial" w:cs="Arial"/>
                <w:color w:val="000000"/>
                <w:spacing w:val="0"/>
                <w:sz w:val="23"/>
                <w:szCs w:val="23"/>
              </w:rPr>
              <w:t>*your website</w:t>
            </w:r>
          </w:p>
        </w:tc>
      </w:tr>
      <w:tr w:rsidR="00C950C7" w14:paraId="020213B2" w14:textId="77777777" w:rsidTr="00514940">
        <w:tc>
          <w:tcPr>
            <w:tcW w:w="5395" w:type="dxa"/>
            <w:shd w:val="clear" w:color="auto" w:fill="8DB3E2" w:themeFill="text2" w:themeFillTint="66"/>
          </w:tcPr>
          <w:p w14:paraId="653FA59F" w14:textId="77777777" w:rsidR="00C950C7" w:rsidRPr="00DD44C2" w:rsidRDefault="00C950C7" w:rsidP="00DD44C2"/>
        </w:tc>
        <w:tc>
          <w:tcPr>
            <w:tcW w:w="5395" w:type="dxa"/>
            <w:shd w:val="clear" w:color="auto" w:fill="17365D" w:themeFill="text2" w:themeFillShade="BF"/>
          </w:tcPr>
          <w:p w14:paraId="55C1AC76" w14:textId="77777777" w:rsidR="00C950C7" w:rsidRPr="00DD44C2" w:rsidRDefault="00C950C7" w:rsidP="00DD44C2"/>
        </w:tc>
      </w:tr>
    </w:tbl>
    <w:p w14:paraId="018AB227" w14:textId="77777777" w:rsidR="00DD44C2" w:rsidRPr="00DD44C2" w:rsidRDefault="00DD44C2" w:rsidP="0079067E">
      <w:pPr>
        <w:spacing w:line="240" w:lineRule="auto"/>
        <w:jc w:val="center"/>
        <w:rPr>
          <w:sz w:val="16"/>
          <w:szCs w:val="16"/>
          <w:u w:val="single"/>
        </w:rPr>
      </w:pPr>
    </w:p>
    <w:p w14:paraId="1F83CBE8" w14:textId="490C261A" w:rsidR="00754934" w:rsidRDefault="00C13734" w:rsidP="0079067E">
      <w:pPr>
        <w:spacing w:line="240" w:lineRule="auto"/>
        <w:jc w:val="center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t>Progress Analysis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D4140A" w14:paraId="380A086F" w14:textId="77777777" w:rsidTr="00DD44C2">
        <w:trPr>
          <w:trHeight w:val="702"/>
        </w:trPr>
        <w:tc>
          <w:tcPr>
            <w:tcW w:w="5395" w:type="dxa"/>
          </w:tcPr>
          <w:p w14:paraId="4D1E25B5" w14:textId="77777777" w:rsidR="00325798" w:rsidRDefault="00325798" w:rsidP="00655A50">
            <w:pPr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Student Name:</w:t>
            </w:r>
            <w:r w:rsidR="00655A50" w:rsidRPr="00D4140A">
              <w:rPr>
                <w:b/>
                <w:bCs/>
                <w:noProof/>
                <w:sz w:val="24"/>
                <w:szCs w:val="24"/>
              </w:rPr>
              <w:t xml:space="preserve"> </w:t>
            </w:r>
          </w:p>
          <w:p w14:paraId="14B61639" w14:textId="1127436C" w:rsidR="00655A50" w:rsidRPr="00D4140A" w:rsidRDefault="00A14E81" w:rsidP="00655A50">
            <w:pPr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fldChar w:fldCharType="begin"/>
            </w:r>
            <w:r>
              <w:rPr>
                <w:b/>
                <w:bCs/>
                <w:noProof/>
                <w:sz w:val="24"/>
                <w:szCs w:val="24"/>
              </w:rPr>
              <w:instrText xml:space="preserve"> MERGEFIELD Student_Name </w:instrText>
            </w:r>
            <w:r>
              <w:rPr>
                <w:b/>
                <w:bCs/>
                <w:noProof/>
                <w:sz w:val="24"/>
                <w:szCs w:val="24"/>
              </w:rPr>
              <w:fldChar w:fldCharType="separate"/>
            </w:r>
            <w:r w:rsidR="003431F5">
              <w:rPr>
                <w:b/>
                <w:bCs/>
                <w:noProof/>
                <w:sz w:val="24"/>
                <w:szCs w:val="24"/>
              </w:rPr>
              <w:t>«Student_Name»</w:t>
            </w:r>
            <w:r>
              <w:rPr>
                <w:b/>
                <w:bCs/>
                <w:noProof/>
                <w:sz w:val="24"/>
                <w:szCs w:val="24"/>
              </w:rPr>
              <w:fldChar w:fldCharType="end"/>
            </w:r>
          </w:p>
        </w:tc>
        <w:tc>
          <w:tcPr>
            <w:tcW w:w="5395" w:type="dxa"/>
          </w:tcPr>
          <w:p w14:paraId="3DBB6424" w14:textId="476668F7" w:rsidR="007C5593" w:rsidRDefault="007C5593" w:rsidP="00325798">
            <w:pPr>
              <w:jc w:val="right"/>
              <w:rPr>
                <w:b/>
                <w:bCs/>
                <w:noProof/>
                <w:sz w:val="24"/>
                <w:szCs w:val="24"/>
              </w:rPr>
            </w:pPr>
          </w:p>
          <w:p w14:paraId="71B7ECF3" w14:textId="7874CDD0" w:rsidR="00BF4B05" w:rsidRPr="00D4140A" w:rsidRDefault="00BF4B05" w:rsidP="00325798">
            <w:pPr>
              <w:jc w:val="right"/>
              <w:rPr>
                <w:b/>
                <w:bCs/>
                <w:noProof/>
                <w:sz w:val="24"/>
                <w:szCs w:val="24"/>
              </w:rPr>
            </w:pPr>
          </w:p>
        </w:tc>
      </w:tr>
      <w:tr w:rsidR="00DF7DD7" w14:paraId="2733B389" w14:textId="77777777" w:rsidTr="00514940">
        <w:trPr>
          <w:trHeight w:val="215"/>
        </w:trPr>
        <w:tc>
          <w:tcPr>
            <w:tcW w:w="5395" w:type="dxa"/>
            <w:shd w:val="clear" w:color="auto" w:fill="17365D" w:themeFill="text2" w:themeFillShade="BF"/>
          </w:tcPr>
          <w:p w14:paraId="6F2BD53B" w14:textId="77777777" w:rsidR="00DF7DD7" w:rsidRPr="00DF7DD7" w:rsidRDefault="00DF7DD7" w:rsidP="00DF7DD7"/>
        </w:tc>
        <w:tc>
          <w:tcPr>
            <w:tcW w:w="5395" w:type="dxa"/>
            <w:shd w:val="clear" w:color="auto" w:fill="8DB3E2" w:themeFill="text2" w:themeFillTint="66"/>
          </w:tcPr>
          <w:p w14:paraId="137C6B79" w14:textId="0E6260E4" w:rsidR="00DF7DD7" w:rsidRPr="00DF7DD7" w:rsidRDefault="00DF7DD7" w:rsidP="00DF7DD7"/>
        </w:tc>
      </w:tr>
    </w:tbl>
    <w:p w14:paraId="56BC628D" w14:textId="7B027A70" w:rsidR="00FA59F1" w:rsidRDefault="00FA59F1" w:rsidP="00ED73BD"/>
    <w:p w14:paraId="3DE2922F" w14:textId="77777777" w:rsidR="00713872" w:rsidRDefault="00713872" w:rsidP="00ED73BD"/>
    <w:p w14:paraId="3196E5AC" w14:textId="77777777" w:rsidR="00713872" w:rsidRDefault="00713872" w:rsidP="00ED73BD"/>
    <w:p w14:paraId="3CC4CDB7" w14:textId="40CDF257" w:rsidR="00713872" w:rsidRDefault="00713872" w:rsidP="00713872">
      <w:pPr>
        <w:shd w:val="clear" w:color="auto" w:fill="FFFFFF"/>
        <w:tabs>
          <w:tab w:val="left" w:pos="1227"/>
        </w:tabs>
        <w:spacing w:line="240" w:lineRule="auto"/>
        <w:rPr>
          <w:rFonts w:ascii="Arial" w:hAnsi="Arial" w:cs="Arial"/>
          <w:color w:val="222222"/>
          <w:spacing w:val="0"/>
          <w:sz w:val="24"/>
          <w:szCs w:val="24"/>
        </w:rPr>
      </w:pPr>
      <w:r>
        <w:rPr>
          <w:rFonts w:ascii="Arial" w:hAnsi="Arial" w:cs="Arial"/>
          <w:color w:val="222222"/>
          <w:spacing w:val="0"/>
          <w:sz w:val="24"/>
          <w:szCs w:val="24"/>
        </w:rPr>
        <w:fldChar w:fldCharType="begin"/>
      </w:r>
      <w:r>
        <w:rPr>
          <w:rFonts w:ascii="Arial" w:hAnsi="Arial" w:cs="Arial"/>
          <w:color w:val="222222"/>
          <w:spacing w:val="0"/>
          <w:sz w:val="24"/>
          <w:szCs w:val="24"/>
        </w:rPr>
        <w:instrText xml:space="preserve"> MERGEFIELD Foot_Notes </w:instrText>
      </w:r>
      <w:r>
        <w:rPr>
          <w:rFonts w:ascii="Arial" w:hAnsi="Arial" w:cs="Arial"/>
          <w:color w:val="222222"/>
          <w:spacing w:val="0"/>
          <w:sz w:val="24"/>
          <w:szCs w:val="24"/>
        </w:rPr>
        <w:fldChar w:fldCharType="separate"/>
      </w:r>
      <w:r>
        <w:rPr>
          <w:rFonts w:ascii="Arial" w:hAnsi="Arial" w:cs="Arial"/>
          <w:noProof/>
          <w:color w:val="222222"/>
          <w:spacing w:val="0"/>
          <w:sz w:val="24"/>
          <w:szCs w:val="24"/>
        </w:rPr>
        <w:t>«Topic_Grades»</w:t>
      </w:r>
      <w:r>
        <w:rPr>
          <w:rFonts w:ascii="Arial" w:hAnsi="Arial" w:cs="Arial"/>
          <w:color w:val="222222"/>
          <w:spacing w:val="0"/>
          <w:sz w:val="24"/>
          <w:szCs w:val="24"/>
        </w:rPr>
        <w:fldChar w:fldCharType="end"/>
      </w:r>
      <w:r>
        <w:rPr>
          <w:rFonts w:ascii="Arial" w:hAnsi="Arial" w:cs="Arial"/>
          <w:color w:val="222222"/>
          <w:spacing w:val="0"/>
          <w:sz w:val="24"/>
          <w:szCs w:val="24"/>
        </w:rPr>
        <w:fldChar w:fldCharType="begin"/>
      </w:r>
      <w:r>
        <w:rPr>
          <w:rFonts w:ascii="Arial" w:hAnsi="Arial" w:cs="Arial"/>
          <w:color w:val="222222"/>
          <w:spacing w:val="0"/>
          <w:sz w:val="24"/>
          <w:szCs w:val="24"/>
        </w:rPr>
        <w:instrText xml:space="preserve"> MERGEFIELD SubtopicToDisplay1 </w:instrText>
      </w:r>
      <w:r>
        <w:rPr>
          <w:rFonts w:ascii="Arial" w:hAnsi="Arial" w:cs="Arial"/>
          <w:color w:val="222222"/>
          <w:spacing w:val="0"/>
          <w:sz w:val="24"/>
          <w:szCs w:val="24"/>
        </w:rPr>
        <w:fldChar w:fldCharType="separate"/>
      </w:r>
      <w:r>
        <w:rPr>
          <w:rFonts w:ascii="Arial" w:hAnsi="Arial" w:cs="Arial"/>
          <w:color w:val="222222"/>
          <w:spacing w:val="0"/>
          <w:sz w:val="24"/>
          <w:szCs w:val="24"/>
        </w:rPr>
        <w:fldChar w:fldCharType="end"/>
      </w:r>
    </w:p>
    <w:p w14:paraId="60CEC3FA" w14:textId="77777777" w:rsidR="00713872" w:rsidRDefault="00713872" w:rsidP="00ED73BD"/>
    <w:p w14:paraId="1A6766E3" w14:textId="77777777" w:rsidR="00713872" w:rsidRDefault="00713872" w:rsidP="00ED73BD"/>
    <w:p w14:paraId="17E7282C" w14:textId="77777777" w:rsidR="00713872" w:rsidRDefault="00713872" w:rsidP="00ED73BD"/>
    <w:p w14:paraId="5CB3C777" w14:textId="3D5ADC27" w:rsidR="002401C9" w:rsidRDefault="00A14E81" w:rsidP="00785824">
      <w:pPr>
        <w:shd w:val="clear" w:color="auto" w:fill="FFFFFF"/>
        <w:tabs>
          <w:tab w:val="left" w:pos="1227"/>
        </w:tabs>
        <w:spacing w:line="240" w:lineRule="auto"/>
        <w:rPr>
          <w:rFonts w:ascii="Arial" w:hAnsi="Arial" w:cs="Arial"/>
          <w:color w:val="222222"/>
          <w:spacing w:val="0"/>
          <w:sz w:val="24"/>
          <w:szCs w:val="24"/>
        </w:rPr>
      </w:pPr>
      <w:r>
        <w:rPr>
          <w:rFonts w:ascii="Arial" w:hAnsi="Arial" w:cs="Arial"/>
          <w:color w:val="222222"/>
          <w:spacing w:val="0"/>
          <w:sz w:val="24"/>
          <w:szCs w:val="24"/>
        </w:rPr>
        <w:fldChar w:fldCharType="begin"/>
      </w:r>
      <w:r>
        <w:rPr>
          <w:rFonts w:ascii="Arial" w:hAnsi="Arial" w:cs="Arial"/>
          <w:color w:val="222222"/>
          <w:spacing w:val="0"/>
          <w:sz w:val="24"/>
          <w:szCs w:val="24"/>
        </w:rPr>
        <w:instrText xml:space="preserve"> MERGEFIELD Foot_Notes </w:instrText>
      </w:r>
      <w:r>
        <w:rPr>
          <w:rFonts w:ascii="Arial" w:hAnsi="Arial" w:cs="Arial"/>
          <w:color w:val="222222"/>
          <w:spacing w:val="0"/>
          <w:sz w:val="24"/>
          <w:szCs w:val="24"/>
        </w:rPr>
        <w:fldChar w:fldCharType="separate"/>
      </w:r>
      <w:r w:rsidR="003431F5">
        <w:rPr>
          <w:rFonts w:ascii="Arial" w:hAnsi="Arial" w:cs="Arial"/>
          <w:noProof/>
          <w:color w:val="222222"/>
          <w:spacing w:val="0"/>
          <w:sz w:val="24"/>
          <w:szCs w:val="24"/>
        </w:rPr>
        <w:t>«Foot_Notes»</w:t>
      </w:r>
      <w:r>
        <w:rPr>
          <w:rFonts w:ascii="Arial" w:hAnsi="Arial" w:cs="Arial"/>
          <w:color w:val="222222"/>
          <w:spacing w:val="0"/>
          <w:sz w:val="24"/>
          <w:szCs w:val="24"/>
        </w:rPr>
        <w:fldChar w:fldCharType="end"/>
      </w:r>
      <w:r w:rsidR="003431F5">
        <w:rPr>
          <w:rFonts w:ascii="Arial" w:hAnsi="Arial" w:cs="Arial"/>
          <w:color w:val="222222"/>
          <w:spacing w:val="0"/>
          <w:sz w:val="24"/>
          <w:szCs w:val="24"/>
        </w:rPr>
        <w:fldChar w:fldCharType="begin"/>
      </w:r>
      <w:r w:rsidR="003431F5">
        <w:rPr>
          <w:rFonts w:ascii="Arial" w:hAnsi="Arial" w:cs="Arial"/>
          <w:color w:val="222222"/>
          <w:spacing w:val="0"/>
          <w:sz w:val="24"/>
          <w:szCs w:val="24"/>
        </w:rPr>
        <w:instrText xml:space="preserve"> MERGEFIELD SubtopicToDisplay1 </w:instrText>
      </w:r>
      <w:r w:rsidR="003431F5">
        <w:rPr>
          <w:rFonts w:ascii="Arial" w:hAnsi="Arial" w:cs="Arial"/>
          <w:color w:val="222222"/>
          <w:spacing w:val="0"/>
          <w:sz w:val="24"/>
          <w:szCs w:val="24"/>
        </w:rPr>
        <w:fldChar w:fldCharType="separate"/>
      </w:r>
      <w:r w:rsidR="003431F5">
        <w:rPr>
          <w:rFonts w:ascii="Arial" w:hAnsi="Arial" w:cs="Arial"/>
          <w:color w:val="222222"/>
          <w:spacing w:val="0"/>
          <w:sz w:val="24"/>
          <w:szCs w:val="24"/>
        </w:rPr>
        <w:fldChar w:fldCharType="end"/>
      </w:r>
    </w:p>
    <w:p w14:paraId="2F8D3D69" w14:textId="77777777" w:rsidR="006D453C" w:rsidRDefault="006D453C" w:rsidP="00D4140A">
      <w:pPr>
        <w:shd w:val="clear" w:color="auto" w:fill="FFFFFF"/>
        <w:spacing w:line="240" w:lineRule="auto"/>
        <w:rPr>
          <w:rFonts w:ascii="Arial" w:hAnsi="Arial" w:cs="Arial"/>
          <w:b/>
          <w:bCs/>
          <w:color w:val="222222"/>
          <w:spacing w:val="0"/>
          <w:sz w:val="28"/>
          <w:szCs w:val="28"/>
        </w:rPr>
      </w:pPr>
    </w:p>
    <w:p w14:paraId="2242E57E" w14:textId="7C6E53AE" w:rsidR="00D4140A" w:rsidRDefault="00D4140A" w:rsidP="00D4140A">
      <w:pPr>
        <w:shd w:val="clear" w:color="auto" w:fill="FFFFFF"/>
        <w:spacing w:line="240" w:lineRule="auto"/>
        <w:rPr>
          <w:rFonts w:ascii="Arial" w:hAnsi="Arial" w:cs="Arial"/>
          <w:color w:val="222222"/>
          <w:spacing w:val="0"/>
          <w:sz w:val="24"/>
          <w:szCs w:val="24"/>
        </w:rPr>
      </w:pPr>
      <w:r>
        <w:rPr>
          <w:rFonts w:ascii="Arial" w:hAnsi="Arial" w:cs="Arial"/>
          <w:color w:val="222222"/>
          <w:spacing w:val="0"/>
          <w:sz w:val="24"/>
          <w:szCs w:val="24"/>
        </w:rPr>
        <w:t>Note:</w:t>
      </w:r>
    </w:p>
    <w:p w14:paraId="4B0AD253" w14:textId="4B210A3D" w:rsidR="00E86F24" w:rsidRDefault="00E86F24" w:rsidP="00E86F24">
      <w:pPr>
        <w:shd w:val="clear" w:color="auto" w:fill="FFFFFF"/>
        <w:spacing w:line="240" w:lineRule="auto"/>
        <w:rPr>
          <w:rFonts w:ascii="Arial" w:hAnsi="Arial" w:cs="Arial"/>
          <w:color w:val="222222"/>
          <w:spacing w:val="0"/>
          <w:sz w:val="24"/>
          <w:szCs w:val="24"/>
        </w:rPr>
      </w:pPr>
    </w:p>
    <w:p w14:paraId="4D9291B0" w14:textId="5EB80E07" w:rsidR="00E86F24" w:rsidRDefault="00E86F24" w:rsidP="00E86F24">
      <w:pPr>
        <w:shd w:val="clear" w:color="auto" w:fill="FFFFFF"/>
        <w:spacing w:line="240" w:lineRule="auto"/>
        <w:rPr>
          <w:rFonts w:ascii="Arial" w:hAnsi="Arial" w:cs="Arial"/>
          <w:color w:val="222222"/>
          <w:spacing w:val="0"/>
          <w:sz w:val="24"/>
          <w:szCs w:val="24"/>
        </w:rPr>
      </w:pPr>
    </w:p>
    <w:p w14:paraId="55FF09F1" w14:textId="77777777" w:rsidR="00FB37FB" w:rsidRDefault="00FB37FB" w:rsidP="00E86F24">
      <w:pPr>
        <w:shd w:val="clear" w:color="auto" w:fill="FFFFFF"/>
        <w:spacing w:line="240" w:lineRule="auto"/>
        <w:rPr>
          <w:rFonts w:ascii="Arial" w:hAnsi="Arial" w:cs="Arial"/>
          <w:color w:val="222222"/>
          <w:spacing w:val="0"/>
          <w:sz w:val="24"/>
          <w:szCs w:val="24"/>
        </w:rPr>
      </w:pPr>
    </w:p>
    <w:p w14:paraId="16E7A468" w14:textId="77777777" w:rsidR="00E20E5F" w:rsidRPr="00582E15" w:rsidRDefault="00E20E5F" w:rsidP="00E86F24">
      <w:pPr>
        <w:shd w:val="clear" w:color="auto" w:fill="FFFFFF"/>
        <w:spacing w:line="240" w:lineRule="auto"/>
        <w:rPr>
          <w:rFonts w:ascii="Edwardian Script ITC" w:hAnsi="Edwardian Script ITC" w:cs="Arial"/>
          <w:color w:val="222222"/>
          <w:spacing w:val="0"/>
          <w:sz w:val="12"/>
          <w:szCs w:val="12"/>
        </w:rPr>
      </w:pPr>
    </w:p>
    <w:p w14:paraId="6CCCBAFE" w14:textId="058D5629" w:rsidR="00582E15" w:rsidRPr="009B6804" w:rsidRDefault="00E70773" w:rsidP="00E86F24">
      <w:pPr>
        <w:shd w:val="clear" w:color="auto" w:fill="FFFFFF"/>
        <w:spacing w:line="240" w:lineRule="auto"/>
        <w:rPr>
          <w:rFonts w:ascii="Arial" w:hAnsi="Arial" w:cs="Arial"/>
          <w:color w:val="222222"/>
          <w:spacing w:val="0"/>
          <w:sz w:val="28"/>
          <w:szCs w:val="28"/>
        </w:rPr>
      </w:pPr>
      <w:r w:rsidRPr="009B6804">
        <w:rPr>
          <w:rFonts w:ascii="Arial" w:hAnsi="Arial" w:cs="Arial"/>
          <w:color w:val="222222"/>
          <w:spacing w:val="0"/>
          <w:sz w:val="28"/>
          <w:szCs w:val="28"/>
        </w:rPr>
        <w:br w:type="textWrapping" w:clear="all"/>
      </w:r>
      <w:r w:rsidR="009B6804">
        <w:rPr>
          <w:rFonts w:ascii="Arial" w:hAnsi="Arial" w:cs="Arial"/>
          <w:color w:val="222222"/>
          <w:spacing w:val="0"/>
          <w:sz w:val="28"/>
          <w:szCs w:val="28"/>
        </w:rPr>
        <w:t>*</w:t>
      </w:r>
      <w:r w:rsidR="009B6804" w:rsidRPr="009B6804">
        <w:rPr>
          <w:rFonts w:ascii="Arial" w:hAnsi="Arial" w:cs="Arial"/>
          <w:color w:val="222222"/>
          <w:spacing w:val="0"/>
          <w:sz w:val="28"/>
          <w:szCs w:val="28"/>
        </w:rPr>
        <w:t>your</w:t>
      </w:r>
      <w:r w:rsidR="00E97F20">
        <w:rPr>
          <w:rFonts w:ascii="Arial" w:hAnsi="Arial" w:cs="Arial"/>
          <w:color w:val="222222"/>
          <w:spacing w:val="0"/>
          <w:sz w:val="28"/>
          <w:szCs w:val="28"/>
        </w:rPr>
        <w:t xml:space="preserve"> Sign</w:t>
      </w:r>
    </w:p>
    <w:p w14:paraId="79D939E9" w14:textId="77777777" w:rsidR="00582E15" w:rsidRPr="00582E15" w:rsidRDefault="00582E15" w:rsidP="00E86F24">
      <w:pPr>
        <w:shd w:val="clear" w:color="auto" w:fill="FFFFFF"/>
        <w:spacing w:line="240" w:lineRule="auto"/>
        <w:rPr>
          <w:rFonts w:ascii="Arial" w:hAnsi="Arial" w:cs="Arial"/>
          <w:color w:val="222222"/>
          <w:spacing w:val="0"/>
          <w:sz w:val="12"/>
          <w:szCs w:val="12"/>
        </w:rPr>
      </w:pPr>
    </w:p>
    <w:p w14:paraId="00CFB2C8" w14:textId="1D7FB483" w:rsidR="00E20E5F" w:rsidRDefault="009B6804" w:rsidP="00E86F24">
      <w:pPr>
        <w:shd w:val="clear" w:color="auto" w:fill="FFFFFF"/>
        <w:spacing w:line="240" w:lineRule="auto"/>
        <w:rPr>
          <w:rFonts w:ascii="Arial" w:hAnsi="Arial" w:cs="Arial"/>
          <w:color w:val="222222"/>
          <w:spacing w:val="0"/>
          <w:sz w:val="24"/>
          <w:szCs w:val="24"/>
        </w:rPr>
      </w:pPr>
      <w:r>
        <w:rPr>
          <w:rFonts w:ascii="Arial" w:hAnsi="Arial" w:cs="Arial"/>
          <w:color w:val="222222"/>
          <w:spacing w:val="0"/>
          <w:sz w:val="24"/>
          <w:szCs w:val="24"/>
        </w:rPr>
        <w:t>Parsa Asil</w:t>
      </w:r>
    </w:p>
    <w:p w14:paraId="55DC653B" w14:textId="6522BD94" w:rsidR="00E86F24" w:rsidRDefault="00E86F24" w:rsidP="00E86F24">
      <w:pPr>
        <w:shd w:val="clear" w:color="auto" w:fill="FFFFFF"/>
        <w:spacing w:line="240" w:lineRule="auto"/>
        <w:rPr>
          <w:rFonts w:ascii="Arial" w:hAnsi="Arial" w:cs="Arial"/>
          <w:color w:val="222222"/>
          <w:spacing w:val="0"/>
          <w:sz w:val="24"/>
          <w:szCs w:val="24"/>
        </w:rPr>
      </w:pPr>
      <w:r>
        <w:rPr>
          <w:rFonts w:ascii="Arial" w:hAnsi="Arial" w:cs="Arial"/>
          <w:color w:val="222222"/>
          <w:spacing w:val="0"/>
          <w:sz w:val="24"/>
          <w:szCs w:val="24"/>
        </w:rPr>
        <w:t>Managing Director/Owner</w:t>
      </w:r>
    </w:p>
    <w:p w14:paraId="7141D5C7" w14:textId="63C4A1EF" w:rsidR="00FA59F1" w:rsidRDefault="009B6804" w:rsidP="00E86F24">
      <w:pPr>
        <w:shd w:val="clear" w:color="auto" w:fill="FFFFFF"/>
        <w:spacing w:line="240" w:lineRule="auto"/>
        <w:rPr>
          <w:rFonts w:ascii="Arial" w:hAnsi="Arial" w:cs="Arial"/>
          <w:color w:val="222222"/>
          <w:spacing w:val="0"/>
          <w:sz w:val="20"/>
          <w:szCs w:val="20"/>
        </w:rPr>
      </w:pPr>
      <w:r>
        <w:rPr>
          <w:rFonts w:ascii="Arial" w:hAnsi="Arial" w:cs="Arial"/>
          <w:color w:val="222222"/>
          <w:spacing w:val="0"/>
          <w:sz w:val="20"/>
          <w:szCs w:val="20"/>
        </w:rPr>
        <w:t>*</w:t>
      </w:r>
      <w:r w:rsidR="00E86F24" w:rsidRPr="00E86F24">
        <w:rPr>
          <w:rFonts w:ascii="Arial" w:hAnsi="Arial" w:cs="Arial"/>
          <w:color w:val="222222"/>
          <w:spacing w:val="0"/>
          <w:sz w:val="20"/>
          <w:szCs w:val="20"/>
        </w:rPr>
        <w:t>(</w:t>
      </w:r>
      <w:proofErr w:type="spellStart"/>
      <w:r>
        <w:rPr>
          <w:rFonts w:ascii="Arial" w:hAnsi="Arial" w:cs="Arial"/>
          <w:color w:val="222222"/>
          <w:spacing w:val="0"/>
          <w:sz w:val="20"/>
          <w:szCs w:val="20"/>
        </w:rPr>
        <w:t>YourPhoneNumber</w:t>
      </w:r>
      <w:proofErr w:type="spellEnd"/>
      <w:r>
        <w:rPr>
          <w:rFonts w:ascii="Arial" w:hAnsi="Arial" w:cs="Arial"/>
          <w:color w:val="222222"/>
          <w:spacing w:val="0"/>
          <w:sz w:val="20"/>
          <w:szCs w:val="20"/>
        </w:rPr>
        <w:t>)</w:t>
      </w:r>
    </w:p>
    <w:tbl>
      <w:tblPr>
        <w:tblStyle w:val="TableGrid"/>
        <w:tblW w:w="0" w:type="auto"/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10790"/>
      </w:tblGrid>
      <w:tr w:rsidR="00FA59F1" w14:paraId="035E74BB" w14:textId="77777777" w:rsidTr="00266574"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  <w:shd w:val="clear" w:color="auto" w:fill="8DB3E2" w:themeFill="text2" w:themeFillTint="66"/>
          </w:tcPr>
          <w:p w14:paraId="72535E88" w14:textId="45EE18CA" w:rsidR="00FA59F1" w:rsidRDefault="00266574" w:rsidP="00266574">
            <w:pPr>
              <w:tabs>
                <w:tab w:val="left" w:pos="7212"/>
              </w:tabs>
              <w:spacing w:line="240" w:lineRule="auto"/>
              <w:rPr>
                <w:rFonts w:ascii="Arial" w:hAnsi="Arial" w:cs="Arial"/>
                <w:color w:val="222222"/>
                <w:spacing w:val="0"/>
                <w:sz w:val="24"/>
                <w:szCs w:val="24"/>
              </w:rPr>
            </w:pPr>
            <w:r>
              <w:rPr>
                <w:rFonts w:ascii="Arial" w:hAnsi="Arial" w:cs="Arial"/>
                <w:color w:val="222222"/>
                <w:spacing w:val="0"/>
                <w:sz w:val="24"/>
                <w:szCs w:val="24"/>
              </w:rPr>
              <w:tab/>
            </w:r>
          </w:p>
        </w:tc>
      </w:tr>
    </w:tbl>
    <w:p w14:paraId="3546E592" w14:textId="77777777" w:rsidR="00FA59F1" w:rsidRPr="00E86F24" w:rsidRDefault="00FA59F1" w:rsidP="00E86F24">
      <w:pPr>
        <w:shd w:val="clear" w:color="auto" w:fill="FFFFFF"/>
        <w:spacing w:line="240" w:lineRule="auto"/>
        <w:rPr>
          <w:rFonts w:ascii="Arial" w:hAnsi="Arial" w:cs="Arial"/>
          <w:color w:val="222222"/>
          <w:spacing w:val="0"/>
          <w:sz w:val="24"/>
          <w:szCs w:val="24"/>
        </w:rPr>
      </w:pPr>
    </w:p>
    <w:sectPr w:rsidR="00FA59F1" w:rsidRPr="00E86F24" w:rsidSect="009F7B58">
      <w:pgSz w:w="12240" w:h="15840" w:code="1"/>
      <w:pgMar w:top="720" w:right="720" w:bottom="0" w:left="72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04D52" w14:textId="77777777" w:rsidR="00AB20E4" w:rsidRDefault="00AB20E4">
      <w:r>
        <w:separator/>
      </w:r>
    </w:p>
  </w:endnote>
  <w:endnote w:type="continuationSeparator" w:id="0">
    <w:p w14:paraId="77B09234" w14:textId="77777777" w:rsidR="00AB20E4" w:rsidRDefault="00AB2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Office Preview Font">
    <w:altName w:val="Calibri"/>
    <w:panose1 w:val="020B0604020202020204"/>
    <w:charset w:val="00"/>
    <w:family w:val="swiss"/>
    <w:pitch w:val="variable"/>
    <w:sig w:usb0="00000003" w:usb1="02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83D30" w14:textId="77777777" w:rsidR="00AB20E4" w:rsidRDefault="00AB20E4">
      <w:r>
        <w:separator/>
      </w:r>
    </w:p>
  </w:footnote>
  <w:footnote w:type="continuationSeparator" w:id="0">
    <w:p w14:paraId="368B0DE2" w14:textId="77777777" w:rsidR="00AB20E4" w:rsidRDefault="00AB20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A1C06EA"/>
    <w:multiLevelType w:val="hybridMultilevel"/>
    <w:tmpl w:val="DBDC2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521F2"/>
    <w:multiLevelType w:val="multilevel"/>
    <w:tmpl w:val="E27A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70163"/>
    <w:multiLevelType w:val="hybridMultilevel"/>
    <w:tmpl w:val="F5380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2D3B03"/>
    <w:multiLevelType w:val="multilevel"/>
    <w:tmpl w:val="3582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F5E0A"/>
    <w:multiLevelType w:val="hybridMultilevel"/>
    <w:tmpl w:val="DA2ED0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99053C"/>
    <w:multiLevelType w:val="hybridMultilevel"/>
    <w:tmpl w:val="00C6E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95048EC"/>
    <w:multiLevelType w:val="hybridMultilevel"/>
    <w:tmpl w:val="AF549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795450"/>
    <w:multiLevelType w:val="hybridMultilevel"/>
    <w:tmpl w:val="821CDC64"/>
    <w:lvl w:ilvl="0" w:tplc="8D266F4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038466">
    <w:abstractNumId w:val="0"/>
  </w:num>
  <w:num w:numId="2" w16cid:durableId="654146829">
    <w:abstractNumId w:val="7"/>
  </w:num>
  <w:num w:numId="3" w16cid:durableId="332101133">
    <w:abstractNumId w:val="3"/>
  </w:num>
  <w:num w:numId="4" w16cid:durableId="1909227357">
    <w:abstractNumId w:val="5"/>
  </w:num>
  <w:num w:numId="5" w16cid:durableId="882257661">
    <w:abstractNumId w:val="6"/>
  </w:num>
  <w:num w:numId="6" w16cid:durableId="1348866727">
    <w:abstractNumId w:val="1"/>
  </w:num>
  <w:num w:numId="7" w16cid:durableId="407969253">
    <w:abstractNumId w:val="8"/>
  </w:num>
  <w:num w:numId="8" w16cid:durableId="457071010">
    <w:abstractNumId w:val="2"/>
  </w:num>
  <w:num w:numId="9" w16cid:durableId="1096680719">
    <w:abstractNumId w:val="4"/>
  </w:num>
  <w:num w:numId="10" w16cid:durableId="20485990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c0szQzMjQBUiYGlko6SsGpxcWZ+XkgBSbmtQB3/fSHLQAAAA=="/>
    <w:docVar w:name="AmountDue" w:val="225"/>
    <w:docVar w:name="bcc" w:val="roopali@samkaty.com"/>
    <w:docVar w:name="Column1" w:val=" "/>
    <w:docVar w:name="Discount" w:val="75"/>
    <w:docVar w:name="DiscountDescription" w:val="Discount (Sibling + 2 sessions/week + Referrer)"/>
    <w:docVar w:name="DiscountedAmount" w:val="225"/>
    <w:docVar w:name="DiscountToDisplay" w:val="-75"/>
    <w:docVar w:name="Email" w:val="renu.syamala@gmail.com"/>
    <w:docVar w:name="EmailSubject" w:val="SAM Invoice - Sai Marisa (April 2023)"/>
    <w:docVar w:name="FeeDescription" w:val="Math - 2 session per week"/>
    <w:docVar w:name="FeeForTheMonthOf" w:val="April 2023"/>
    <w:docVar w:name="Foot_Notes" w:val=" "/>
    <w:docVar w:name="Notes" w:val=" "/>
    <w:docVar w:name="OutstadingBalDesc" w:val=" "/>
    <w:docVar w:name="PreviousOutstanding" w:val=" "/>
    <w:docVar w:name="StandardFee" w:val="300"/>
    <w:docVar w:name="Student_Name" w:val="Sai Marisa"/>
  </w:docVars>
  <w:rsids>
    <w:rsidRoot w:val="00947376"/>
    <w:rsid w:val="000015D4"/>
    <w:rsid w:val="00002021"/>
    <w:rsid w:val="0000277D"/>
    <w:rsid w:val="000049F2"/>
    <w:rsid w:val="00004A47"/>
    <w:rsid w:val="00007BDF"/>
    <w:rsid w:val="00010B1C"/>
    <w:rsid w:val="00012C15"/>
    <w:rsid w:val="00012DA5"/>
    <w:rsid w:val="00012F4A"/>
    <w:rsid w:val="00017A97"/>
    <w:rsid w:val="00027C54"/>
    <w:rsid w:val="000318D3"/>
    <w:rsid w:val="000328D2"/>
    <w:rsid w:val="000403E8"/>
    <w:rsid w:val="000417F9"/>
    <w:rsid w:val="00043699"/>
    <w:rsid w:val="00044B1E"/>
    <w:rsid w:val="00047BD9"/>
    <w:rsid w:val="000530D7"/>
    <w:rsid w:val="00056E24"/>
    <w:rsid w:val="00062C4F"/>
    <w:rsid w:val="00064A62"/>
    <w:rsid w:val="00065A36"/>
    <w:rsid w:val="00074321"/>
    <w:rsid w:val="0007735B"/>
    <w:rsid w:val="000840A8"/>
    <w:rsid w:val="00097612"/>
    <w:rsid w:val="000A2C41"/>
    <w:rsid w:val="000A72A8"/>
    <w:rsid w:val="000A7A39"/>
    <w:rsid w:val="000B194F"/>
    <w:rsid w:val="000B37AA"/>
    <w:rsid w:val="000B69A5"/>
    <w:rsid w:val="000C60AF"/>
    <w:rsid w:val="000D3101"/>
    <w:rsid w:val="000D4CA6"/>
    <w:rsid w:val="000E592C"/>
    <w:rsid w:val="000E7833"/>
    <w:rsid w:val="000E7EE4"/>
    <w:rsid w:val="000F0A94"/>
    <w:rsid w:val="00100616"/>
    <w:rsid w:val="00104D2D"/>
    <w:rsid w:val="001055DF"/>
    <w:rsid w:val="00116EB2"/>
    <w:rsid w:val="00120EC6"/>
    <w:rsid w:val="00121D14"/>
    <w:rsid w:val="00122DE0"/>
    <w:rsid w:val="001231DF"/>
    <w:rsid w:val="00130F37"/>
    <w:rsid w:val="00131B2E"/>
    <w:rsid w:val="001542DD"/>
    <w:rsid w:val="00156EEC"/>
    <w:rsid w:val="0015744F"/>
    <w:rsid w:val="001611EA"/>
    <w:rsid w:val="00161FC3"/>
    <w:rsid w:val="0016248E"/>
    <w:rsid w:val="001627FF"/>
    <w:rsid w:val="001630C6"/>
    <w:rsid w:val="001724F6"/>
    <w:rsid w:val="00180818"/>
    <w:rsid w:val="0018620B"/>
    <w:rsid w:val="00190038"/>
    <w:rsid w:val="00194305"/>
    <w:rsid w:val="00195C06"/>
    <w:rsid w:val="001973B1"/>
    <w:rsid w:val="001A11DA"/>
    <w:rsid w:val="001A7717"/>
    <w:rsid w:val="001B3255"/>
    <w:rsid w:val="001B5462"/>
    <w:rsid w:val="001B5F25"/>
    <w:rsid w:val="001B60F4"/>
    <w:rsid w:val="001C140C"/>
    <w:rsid w:val="001C32E1"/>
    <w:rsid w:val="001C467C"/>
    <w:rsid w:val="001D165B"/>
    <w:rsid w:val="001D1F75"/>
    <w:rsid w:val="001D2BB8"/>
    <w:rsid w:val="001D6696"/>
    <w:rsid w:val="001E0A86"/>
    <w:rsid w:val="001E3C2E"/>
    <w:rsid w:val="001E6D4C"/>
    <w:rsid w:val="001F0FD3"/>
    <w:rsid w:val="001F1EA7"/>
    <w:rsid w:val="001F507C"/>
    <w:rsid w:val="00202115"/>
    <w:rsid w:val="00203E9F"/>
    <w:rsid w:val="0020532B"/>
    <w:rsid w:val="00205DD6"/>
    <w:rsid w:val="00206B1B"/>
    <w:rsid w:val="00207555"/>
    <w:rsid w:val="0021009B"/>
    <w:rsid w:val="00211D16"/>
    <w:rsid w:val="00212C70"/>
    <w:rsid w:val="00213627"/>
    <w:rsid w:val="00213FAA"/>
    <w:rsid w:val="00217F7B"/>
    <w:rsid w:val="00222956"/>
    <w:rsid w:val="00224C49"/>
    <w:rsid w:val="00225C84"/>
    <w:rsid w:val="00231564"/>
    <w:rsid w:val="00235673"/>
    <w:rsid w:val="002401C9"/>
    <w:rsid w:val="00246484"/>
    <w:rsid w:val="0024697C"/>
    <w:rsid w:val="002506D0"/>
    <w:rsid w:val="00250767"/>
    <w:rsid w:val="00251C32"/>
    <w:rsid w:val="002538AC"/>
    <w:rsid w:val="00257136"/>
    <w:rsid w:val="00266574"/>
    <w:rsid w:val="002675EE"/>
    <w:rsid w:val="00271F07"/>
    <w:rsid w:val="00277DD3"/>
    <w:rsid w:val="00281411"/>
    <w:rsid w:val="00287DE0"/>
    <w:rsid w:val="00290092"/>
    <w:rsid w:val="002923B0"/>
    <w:rsid w:val="00292B46"/>
    <w:rsid w:val="00293D22"/>
    <w:rsid w:val="00297A3F"/>
    <w:rsid w:val="002A1801"/>
    <w:rsid w:val="002A2944"/>
    <w:rsid w:val="002A6038"/>
    <w:rsid w:val="002C2421"/>
    <w:rsid w:val="002C3EFC"/>
    <w:rsid w:val="002D041C"/>
    <w:rsid w:val="002F6E53"/>
    <w:rsid w:val="00311002"/>
    <w:rsid w:val="00317AFF"/>
    <w:rsid w:val="00325798"/>
    <w:rsid w:val="00326411"/>
    <w:rsid w:val="00327D97"/>
    <w:rsid w:val="00337E8B"/>
    <w:rsid w:val="00341D54"/>
    <w:rsid w:val="003431F5"/>
    <w:rsid w:val="003465E2"/>
    <w:rsid w:val="0035552A"/>
    <w:rsid w:val="00360D3D"/>
    <w:rsid w:val="00361FA7"/>
    <w:rsid w:val="00371B5D"/>
    <w:rsid w:val="00373D98"/>
    <w:rsid w:val="003756B5"/>
    <w:rsid w:val="0038070F"/>
    <w:rsid w:val="00387E68"/>
    <w:rsid w:val="003A0225"/>
    <w:rsid w:val="003A5E53"/>
    <w:rsid w:val="003B3F04"/>
    <w:rsid w:val="003B45F1"/>
    <w:rsid w:val="003B5B61"/>
    <w:rsid w:val="003B7E00"/>
    <w:rsid w:val="003C20E7"/>
    <w:rsid w:val="003C3EB4"/>
    <w:rsid w:val="003C72D8"/>
    <w:rsid w:val="003D1B40"/>
    <w:rsid w:val="003D2C66"/>
    <w:rsid w:val="003D5258"/>
    <w:rsid w:val="003D6485"/>
    <w:rsid w:val="003E3D7F"/>
    <w:rsid w:val="003E6755"/>
    <w:rsid w:val="003E7BDD"/>
    <w:rsid w:val="003F03CA"/>
    <w:rsid w:val="003F5606"/>
    <w:rsid w:val="003F6DFF"/>
    <w:rsid w:val="004021CB"/>
    <w:rsid w:val="00407941"/>
    <w:rsid w:val="00413CC1"/>
    <w:rsid w:val="00416A5B"/>
    <w:rsid w:val="00416AB0"/>
    <w:rsid w:val="004212AA"/>
    <w:rsid w:val="0042732B"/>
    <w:rsid w:val="00430E44"/>
    <w:rsid w:val="004338F9"/>
    <w:rsid w:val="00433F27"/>
    <w:rsid w:val="004368D3"/>
    <w:rsid w:val="00436B94"/>
    <w:rsid w:val="00437C4C"/>
    <w:rsid w:val="00442470"/>
    <w:rsid w:val="004434DF"/>
    <w:rsid w:val="00446DB2"/>
    <w:rsid w:val="00450EBC"/>
    <w:rsid w:val="004518C4"/>
    <w:rsid w:val="004526C5"/>
    <w:rsid w:val="0046113E"/>
    <w:rsid w:val="004634DB"/>
    <w:rsid w:val="00464750"/>
    <w:rsid w:val="004647E0"/>
    <w:rsid w:val="004657DC"/>
    <w:rsid w:val="00465A46"/>
    <w:rsid w:val="00467BA4"/>
    <w:rsid w:val="0047068A"/>
    <w:rsid w:val="004732FE"/>
    <w:rsid w:val="00473FA7"/>
    <w:rsid w:val="00474C6C"/>
    <w:rsid w:val="004776DC"/>
    <w:rsid w:val="004801EC"/>
    <w:rsid w:val="00481101"/>
    <w:rsid w:val="00484C8A"/>
    <w:rsid w:val="00492A93"/>
    <w:rsid w:val="00494C22"/>
    <w:rsid w:val="004959D8"/>
    <w:rsid w:val="004A51F0"/>
    <w:rsid w:val="004B0B64"/>
    <w:rsid w:val="004B31E6"/>
    <w:rsid w:val="004B3CFB"/>
    <w:rsid w:val="004B548D"/>
    <w:rsid w:val="004B687C"/>
    <w:rsid w:val="004C0FE1"/>
    <w:rsid w:val="004C5E67"/>
    <w:rsid w:val="004D41E6"/>
    <w:rsid w:val="004D4988"/>
    <w:rsid w:val="004D4A70"/>
    <w:rsid w:val="004D6D3B"/>
    <w:rsid w:val="004E3995"/>
    <w:rsid w:val="004E6352"/>
    <w:rsid w:val="004E6F2B"/>
    <w:rsid w:val="004F5438"/>
    <w:rsid w:val="004F766B"/>
    <w:rsid w:val="00500C8A"/>
    <w:rsid w:val="0051080D"/>
    <w:rsid w:val="00514940"/>
    <w:rsid w:val="0052253F"/>
    <w:rsid w:val="00522EAB"/>
    <w:rsid w:val="00526189"/>
    <w:rsid w:val="00531C77"/>
    <w:rsid w:val="0053764E"/>
    <w:rsid w:val="00537AB3"/>
    <w:rsid w:val="005404D4"/>
    <w:rsid w:val="00551108"/>
    <w:rsid w:val="00552F77"/>
    <w:rsid w:val="005532D6"/>
    <w:rsid w:val="00553F62"/>
    <w:rsid w:val="005553D8"/>
    <w:rsid w:val="005564B5"/>
    <w:rsid w:val="00564206"/>
    <w:rsid w:val="0057724D"/>
    <w:rsid w:val="00577AFA"/>
    <w:rsid w:val="00582E15"/>
    <w:rsid w:val="0058338F"/>
    <w:rsid w:val="00584C74"/>
    <w:rsid w:val="00584EBA"/>
    <w:rsid w:val="00586E08"/>
    <w:rsid w:val="00591DC9"/>
    <w:rsid w:val="005A146F"/>
    <w:rsid w:val="005A2311"/>
    <w:rsid w:val="005A59D1"/>
    <w:rsid w:val="005A6D66"/>
    <w:rsid w:val="005B2750"/>
    <w:rsid w:val="005B3352"/>
    <w:rsid w:val="005B468E"/>
    <w:rsid w:val="005B62EB"/>
    <w:rsid w:val="005B7ABD"/>
    <w:rsid w:val="005C0357"/>
    <w:rsid w:val="005C2B4C"/>
    <w:rsid w:val="005D2C45"/>
    <w:rsid w:val="005D2E11"/>
    <w:rsid w:val="005D453C"/>
    <w:rsid w:val="005E3768"/>
    <w:rsid w:val="005E6704"/>
    <w:rsid w:val="0060266A"/>
    <w:rsid w:val="006031AD"/>
    <w:rsid w:val="0060663B"/>
    <w:rsid w:val="006079C7"/>
    <w:rsid w:val="00610420"/>
    <w:rsid w:val="0061045D"/>
    <w:rsid w:val="006111A2"/>
    <w:rsid w:val="0061153B"/>
    <w:rsid w:val="0061294F"/>
    <w:rsid w:val="006171BA"/>
    <w:rsid w:val="006217E2"/>
    <w:rsid w:val="00622B49"/>
    <w:rsid w:val="006252D9"/>
    <w:rsid w:val="006310E8"/>
    <w:rsid w:val="00633439"/>
    <w:rsid w:val="0063608D"/>
    <w:rsid w:val="006363FD"/>
    <w:rsid w:val="00640AAC"/>
    <w:rsid w:val="00643989"/>
    <w:rsid w:val="0064426E"/>
    <w:rsid w:val="00644511"/>
    <w:rsid w:val="00646702"/>
    <w:rsid w:val="00647F33"/>
    <w:rsid w:val="00653D26"/>
    <w:rsid w:val="0065596D"/>
    <w:rsid w:val="00655A50"/>
    <w:rsid w:val="00657B20"/>
    <w:rsid w:val="00657DF5"/>
    <w:rsid w:val="00663D58"/>
    <w:rsid w:val="006A5B61"/>
    <w:rsid w:val="006B1515"/>
    <w:rsid w:val="006B1DA8"/>
    <w:rsid w:val="006C06EC"/>
    <w:rsid w:val="006C24FE"/>
    <w:rsid w:val="006C2E6A"/>
    <w:rsid w:val="006C4528"/>
    <w:rsid w:val="006C6182"/>
    <w:rsid w:val="006D0DDB"/>
    <w:rsid w:val="006D2782"/>
    <w:rsid w:val="006D2C6A"/>
    <w:rsid w:val="006D3492"/>
    <w:rsid w:val="006D453C"/>
    <w:rsid w:val="006D4FC9"/>
    <w:rsid w:val="006E2677"/>
    <w:rsid w:val="006E61B9"/>
    <w:rsid w:val="006E791C"/>
    <w:rsid w:val="006F21A0"/>
    <w:rsid w:val="006F7CF5"/>
    <w:rsid w:val="00701369"/>
    <w:rsid w:val="007023FF"/>
    <w:rsid w:val="00703C78"/>
    <w:rsid w:val="007113BA"/>
    <w:rsid w:val="00711C56"/>
    <w:rsid w:val="00713872"/>
    <w:rsid w:val="00715DEE"/>
    <w:rsid w:val="00717A25"/>
    <w:rsid w:val="00722FB9"/>
    <w:rsid w:val="00723603"/>
    <w:rsid w:val="007327C6"/>
    <w:rsid w:val="00733AC8"/>
    <w:rsid w:val="00740A17"/>
    <w:rsid w:val="00742278"/>
    <w:rsid w:val="0074437D"/>
    <w:rsid w:val="00744E08"/>
    <w:rsid w:val="00751F2C"/>
    <w:rsid w:val="00754934"/>
    <w:rsid w:val="007550F1"/>
    <w:rsid w:val="00762C46"/>
    <w:rsid w:val="00763353"/>
    <w:rsid w:val="0077199D"/>
    <w:rsid w:val="007738B3"/>
    <w:rsid w:val="007754D4"/>
    <w:rsid w:val="0077671F"/>
    <w:rsid w:val="00785824"/>
    <w:rsid w:val="00786274"/>
    <w:rsid w:val="00786BBF"/>
    <w:rsid w:val="0079067E"/>
    <w:rsid w:val="00790D63"/>
    <w:rsid w:val="0079106E"/>
    <w:rsid w:val="007A07D7"/>
    <w:rsid w:val="007A0C5E"/>
    <w:rsid w:val="007A2657"/>
    <w:rsid w:val="007A390F"/>
    <w:rsid w:val="007A78A6"/>
    <w:rsid w:val="007B10A2"/>
    <w:rsid w:val="007B17CB"/>
    <w:rsid w:val="007B30B6"/>
    <w:rsid w:val="007B30CA"/>
    <w:rsid w:val="007B35D8"/>
    <w:rsid w:val="007B4528"/>
    <w:rsid w:val="007B7649"/>
    <w:rsid w:val="007C0BB4"/>
    <w:rsid w:val="007C10F3"/>
    <w:rsid w:val="007C1315"/>
    <w:rsid w:val="007C5593"/>
    <w:rsid w:val="007C5A8E"/>
    <w:rsid w:val="007C7496"/>
    <w:rsid w:val="007C7B3A"/>
    <w:rsid w:val="007D2C05"/>
    <w:rsid w:val="007D49EA"/>
    <w:rsid w:val="007D4EE4"/>
    <w:rsid w:val="007E23E8"/>
    <w:rsid w:val="007E3073"/>
    <w:rsid w:val="007E3183"/>
    <w:rsid w:val="007E5DAE"/>
    <w:rsid w:val="007E5F93"/>
    <w:rsid w:val="007E6E12"/>
    <w:rsid w:val="007F3D5F"/>
    <w:rsid w:val="007F3D8D"/>
    <w:rsid w:val="007F4CB5"/>
    <w:rsid w:val="007F4E44"/>
    <w:rsid w:val="007F628C"/>
    <w:rsid w:val="008044FF"/>
    <w:rsid w:val="00805948"/>
    <w:rsid w:val="00815772"/>
    <w:rsid w:val="00822AA4"/>
    <w:rsid w:val="00824635"/>
    <w:rsid w:val="00826EC9"/>
    <w:rsid w:val="008279BE"/>
    <w:rsid w:val="00837A17"/>
    <w:rsid w:val="00844C0C"/>
    <w:rsid w:val="00846AD6"/>
    <w:rsid w:val="00852C72"/>
    <w:rsid w:val="00853136"/>
    <w:rsid w:val="008549DE"/>
    <w:rsid w:val="00857DF4"/>
    <w:rsid w:val="00860139"/>
    <w:rsid w:val="00860B1E"/>
    <w:rsid w:val="008638D5"/>
    <w:rsid w:val="00870F83"/>
    <w:rsid w:val="00877731"/>
    <w:rsid w:val="00881199"/>
    <w:rsid w:val="0088360A"/>
    <w:rsid w:val="00897D19"/>
    <w:rsid w:val="008A1909"/>
    <w:rsid w:val="008A3C48"/>
    <w:rsid w:val="008A6D1A"/>
    <w:rsid w:val="008A7A98"/>
    <w:rsid w:val="008B1C7C"/>
    <w:rsid w:val="008B3AA9"/>
    <w:rsid w:val="008B43B0"/>
    <w:rsid w:val="008B53B2"/>
    <w:rsid w:val="008B549F"/>
    <w:rsid w:val="008B5E87"/>
    <w:rsid w:val="008C1DFD"/>
    <w:rsid w:val="008C2EB4"/>
    <w:rsid w:val="008D0996"/>
    <w:rsid w:val="008D63CA"/>
    <w:rsid w:val="008E01A8"/>
    <w:rsid w:val="008E0B80"/>
    <w:rsid w:val="008E1D9E"/>
    <w:rsid w:val="008E6704"/>
    <w:rsid w:val="008E6D99"/>
    <w:rsid w:val="008F0D98"/>
    <w:rsid w:val="008F4624"/>
    <w:rsid w:val="008F5129"/>
    <w:rsid w:val="008F51C7"/>
    <w:rsid w:val="008F7829"/>
    <w:rsid w:val="0090198C"/>
    <w:rsid w:val="009049BD"/>
    <w:rsid w:val="00904F13"/>
    <w:rsid w:val="00906766"/>
    <w:rsid w:val="00916DFE"/>
    <w:rsid w:val="00917227"/>
    <w:rsid w:val="009207C7"/>
    <w:rsid w:val="00920FD8"/>
    <w:rsid w:val="00923ED7"/>
    <w:rsid w:val="00925AEA"/>
    <w:rsid w:val="009309CA"/>
    <w:rsid w:val="00931BD3"/>
    <w:rsid w:val="0093486C"/>
    <w:rsid w:val="0093568C"/>
    <w:rsid w:val="00935F35"/>
    <w:rsid w:val="009463E1"/>
    <w:rsid w:val="00947376"/>
    <w:rsid w:val="009520ED"/>
    <w:rsid w:val="00952609"/>
    <w:rsid w:val="0095724B"/>
    <w:rsid w:val="00957F4C"/>
    <w:rsid w:val="00962E55"/>
    <w:rsid w:val="00966790"/>
    <w:rsid w:val="0097116E"/>
    <w:rsid w:val="00980602"/>
    <w:rsid w:val="00980FEE"/>
    <w:rsid w:val="0098251A"/>
    <w:rsid w:val="009828D8"/>
    <w:rsid w:val="0099695E"/>
    <w:rsid w:val="009A1CD3"/>
    <w:rsid w:val="009A1F18"/>
    <w:rsid w:val="009A392B"/>
    <w:rsid w:val="009A4B5F"/>
    <w:rsid w:val="009A6AF5"/>
    <w:rsid w:val="009B0A8E"/>
    <w:rsid w:val="009B6804"/>
    <w:rsid w:val="009C178D"/>
    <w:rsid w:val="009C227B"/>
    <w:rsid w:val="009C2F56"/>
    <w:rsid w:val="009C5836"/>
    <w:rsid w:val="009D0014"/>
    <w:rsid w:val="009D0C12"/>
    <w:rsid w:val="009E6065"/>
    <w:rsid w:val="009E7594"/>
    <w:rsid w:val="009E7724"/>
    <w:rsid w:val="009F1CAF"/>
    <w:rsid w:val="009F4FCD"/>
    <w:rsid w:val="009F7B58"/>
    <w:rsid w:val="00A00D53"/>
    <w:rsid w:val="00A01966"/>
    <w:rsid w:val="00A076D4"/>
    <w:rsid w:val="00A10B6B"/>
    <w:rsid w:val="00A11A2E"/>
    <w:rsid w:val="00A11DBF"/>
    <w:rsid w:val="00A14E81"/>
    <w:rsid w:val="00A1751F"/>
    <w:rsid w:val="00A37015"/>
    <w:rsid w:val="00A4752F"/>
    <w:rsid w:val="00A5193E"/>
    <w:rsid w:val="00A6254B"/>
    <w:rsid w:val="00A626DE"/>
    <w:rsid w:val="00A62877"/>
    <w:rsid w:val="00A637FF"/>
    <w:rsid w:val="00A64B88"/>
    <w:rsid w:val="00A67B29"/>
    <w:rsid w:val="00A70670"/>
    <w:rsid w:val="00A71F71"/>
    <w:rsid w:val="00A7327C"/>
    <w:rsid w:val="00A75905"/>
    <w:rsid w:val="00A81CE0"/>
    <w:rsid w:val="00A82956"/>
    <w:rsid w:val="00A84D8E"/>
    <w:rsid w:val="00A8511C"/>
    <w:rsid w:val="00A8654A"/>
    <w:rsid w:val="00A91228"/>
    <w:rsid w:val="00A92524"/>
    <w:rsid w:val="00AA084F"/>
    <w:rsid w:val="00AA3100"/>
    <w:rsid w:val="00AB03C9"/>
    <w:rsid w:val="00AB0698"/>
    <w:rsid w:val="00AB20E4"/>
    <w:rsid w:val="00AC0196"/>
    <w:rsid w:val="00AC0618"/>
    <w:rsid w:val="00AC2A2E"/>
    <w:rsid w:val="00AC32AB"/>
    <w:rsid w:val="00AD23F4"/>
    <w:rsid w:val="00AD41A9"/>
    <w:rsid w:val="00AD5305"/>
    <w:rsid w:val="00AD6B15"/>
    <w:rsid w:val="00AE1F85"/>
    <w:rsid w:val="00AE505F"/>
    <w:rsid w:val="00AF6AAE"/>
    <w:rsid w:val="00AF78FB"/>
    <w:rsid w:val="00B023AC"/>
    <w:rsid w:val="00B03E40"/>
    <w:rsid w:val="00B04E0B"/>
    <w:rsid w:val="00B05CEC"/>
    <w:rsid w:val="00B0602A"/>
    <w:rsid w:val="00B07007"/>
    <w:rsid w:val="00B10DD0"/>
    <w:rsid w:val="00B11F5E"/>
    <w:rsid w:val="00B17406"/>
    <w:rsid w:val="00B22AC0"/>
    <w:rsid w:val="00B23272"/>
    <w:rsid w:val="00B409A5"/>
    <w:rsid w:val="00B41B7D"/>
    <w:rsid w:val="00B42A22"/>
    <w:rsid w:val="00B530A0"/>
    <w:rsid w:val="00B53DBB"/>
    <w:rsid w:val="00B5478E"/>
    <w:rsid w:val="00B5652C"/>
    <w:rsid w:val="00B56797"/>
    <w:rsid w:val="00B57317"/>
    <w:rsid w:val="00B64F04"/>
    <w:rsid w:val="00B65BEF"/>
    <w:rsid w:val="00B66C7F"/>
    <w:rsid w:val="00B71621"/>
    <w:rsid w:val="00B7167B"/>
    <w:rsid w:val="00B71D43"/>
    <w:rsid w:val="00B764B8"/>
    <w:rsid w:val="00B76C1D"/>
    <w:rsid w:val="00B77B9D"/>
    <w:rsid w:val="00B818A5"/>
    <w:rsid w:val="00B83863"/>
    <w:rsid w:val="00B929D8"/>
    <w:rsid w:val="00B969D3"/>
    <w:rsid w:val="00B96CD6"/>
    <w:rsid w:val="00BA4326"/>
    <w:rsid w:val="00BA71B8"/>
    <w:rsid w:val="00BA7FA7"/>
    <w:rsid w:val="00BB2041"/>
    <w:rsid w:val="00BB34D2"/>
    <w:rsid w:val="00BB36F9"/>
    <w:rsid w:val="00BB4DAA"/>
    <w:rsid w:val="00BB5530"/>
    <w:rsid w:val="00BB763E"/>
    <w:rsid w:val="00BC62E6"/>
    <w:rsid w:val="00BD0D4F"/>
    <w:rsid w:val="00BD34C2"/>
    <w:rsid w:val="00BD7A44"/>
    <w:rsid w:val="00BE06DA"/>
    <w:rsid w:val="00BE240E"/>
    <w:rsid w:val="00BE2BDB"/>
    <w:rsid w:val="00BE69C7"/>
    <w:rsid w:val="00BF260D"/>
    <w:rsid w:val="00BF2A53"/>
    <w:rsid w:val="00BF4B05"/>
    <w:rsid w:val="00BF60FE"/>
    <w:rsid w:val="00C036F9"/>
    <w:rsid w:val="00C13734"/>
    <w:rsid w:val="00C146E8"/>
    <w:rsid w:val="00C14D71"/>
    <w:rsid w:val="00C22B70"/>
    <w:rsid w:val="00C2651F"/>
    <w:rsid w:val="00C276BE"/>
    <w:rsid w:val="00C32778"/>
    <w:rsid w:val="00C32AE1"/>
    <w:rsid w:val="00C34356"/>
    <w:rsid w:val="00C37638"/>
    <w:rsid w:val="00C379F1"/>
    <w:rsid w:val="00C406E3"/>
    <w:rsid w:val="00C433DF"/>
    <w:rsid w:val="00C43BE7"/>
    <w:rsid w:val="00C52E4D"/>
    <w:rsid w:val="00C579BA"/>
    <w:rsid w:val="00C60CDF"/>
    <w:rsid w:val="00C66691"/>
    <w:rsid w:val="00C66AD0"/>
    <w:rsid w:val="00C7415B"/>
    <w:rsid w:val="00C74974"/>
    <w:rsid w:val="00C80C81"/>
    <w:rsid w:val="00C81628"/>
    <w:rsid w:val="00C8219D"/>
    <w:rsid w:val="00C82323"/>
    <w:rsid w:val="00C84D82"/>
    <w:rsid w:val="00C853DE"/>
    <w:rsid w:val="00C86923"/>
    <w:rsid w:val="00C87ECF"/>
    <w:rsid w:val="00C950C7"/>
    <w:rsid w:val="00CA1CFC"/>
    <w:rsid w:val="00CA2515"/>
    <w:rsid w:val="00CA394E"/>
    <w:rsid w:val="00CA5D59"/>
    <w:rsid w:val="00CB4CBD"/>
    <w:rsid w:val="00CB69E9"/>
    <w:rsid w:val="00CB7D31"/>
    <w:rsid w:val="00CD2D0D"/>
    <w:rsid w:val="00CE639F"/>
    <w:rsid w:val="00CF01AF"/>
    <w:rsid w:val="00CF0EE2"/>
    <w:rsid w:val="00CF4AEA"/>
    <w:rsid w:val="00D00DD9"/>
    <w:rsid w:val="00D03E6A"/>
    <w:rsid w:val="00D0782B"/>
    <w:rsid w:val="00D14B68"/>
    <w:rsid w:val="00D162F2"/>
    <w:rsid w:val="00D1641B"/>
    <w:rsid w:val="00D17CA9"/>
    <w:rsid w:val="00D201E0"/>
    <w:rsid w:val="00D20772"/>
    <w:rsid w:val="00D300B2"/>
    <w:rsid w:val="00D30F6A"/>
    <w:rsid w:val="00D330BA"/>
    <w:rsid w:val="00D33CEA"/>
    <w:rsid w:val="00D4140A"/>
    <w:rsid w:val="00D4146A"/>
    <w:rsid w:val="00D435BC"/>
    <w:rsid w:val="00D45E69"/>
    <w:rsid w:val="00D503E6"/>
    <w:rsid w:val="00D5162A"/>
    <w:rsid w:val="00D55478"/>
    <w:rsid w:val="00D565F1"/>
    <w:rsid w:val="00D57698"/>
    <w:rsid w:val="00D604FA"/>
    <w:rsid w:val="00D67656"/>
    <w:rsid w:val="00D7042E"/>
    <w:rsid w:val="00D72B6F"/>
    <w:rsid w:val="00D76A11"/>
    <w:rsid w:val="00D83F9B"/>
    <w:rsid w:val="00D8456A"/>
    <w:rsid w:val="00DA2DED"/>
    <w:rsid w:val="00DB55BC"/>
    <w:rsid w:val="00DC0566"/>
    <w:rsid w:val="00DC1152"/>
    <w:rsid w:val="00DC1F65"/>
    <w:rsid w:val="00DD3F40"/>
    <w:rsid w:val="00DD44C2"/>
    <w:rsid w:val="00DE09CB"/>
    <w:rsid w:val="00DE2F60"/>
    <w:rsid w:val="00DF1FFF"/>
    <w:rsid w:val="00DF37EC"/>
    <w:rsid w:val="00DF7693"/>
    <w:rsid w:val="00DF7DD7"/>
    <w:rsid w:val="00E1278D"/>
    <w:rsid w:val="00E1462F"/>
    <w:rsid w:val="00E1490C"/>
    <w:rsid w:val="00E169CF"/>
    <w:rsid w:val="00E16A89"/>
    <w:rsid w:val="00E20E5F"/>
    <w:rsid w:val="00E25AEB"/>
    <w:rsid w:val="00E27198"/>
    <w:rsid w:val="00E27B78"/>
    <w:rsid w:val="00E358C1"/>
    <w:rsid w:val="00E371FA"/>
    <w:rsid w:val="00E407B2"/>
    <w:rsid w:val="00E42426"/>
    <w:rsid w:val="00E473F8"/>
    <w:rsid w:val="00E536C8"/>
    <w:rsid w:val="00E57445"/>
    <w:rsid w:val="00E57E3A"/>
    <w:rsid w:val="00E6030E"/>
    <w:rsid w:val="00E6107D"/>
    <w:rsid w:val="00E62016"/>
    <w:rsid w:val="00E70773"/>
    <w:rsid w:val="00E86F24"/>
    <w:rsid w:val="00E924A6"/>
    <w:rsid w:val="00E933B9"/>
    <w:rsid w:val="00E96EDB"/>
    <w:rsid w:val="00E9764B"/>
    <w:rsid w:val="00E97F20"/>
    <w:rsid w:val="00EA5D7F"/>
    <w:rsid w:val="00EB2924"/>
    <w:rsid w:val="00EB510E"/>
    <w:rsid w:val="00EB7832"/>
    <w:rsid w:val="00EC6B63"/>
    <w:rsid w:val="00EC7D2C"/>
    <w:rsid w:val="00ED73BD"/>
    <w:rsid w:val="00EE1154"/>
    <w:rsid w:val="00EE3830"/>
    <w:rsid w:val="00EE6856"/>
    <w:rsid w:val="00EF27B0"/>
    <w:rsid w:val="00EF58B4"/>
    <w:rsid w:val="00EF7E54"/>
    <w:rsid w:val="00F05D52"/>
    <w:rsid w:val="00F06E07"/>
    <w:rsid w:val="00F11CBD"/>
    <w:rsid w:val="00F1292B"/>
    <w:rsid w:val="00F2128E"/>
    <w:rsid w:val="00F22BC2"/>
    <w:rsid w:val="00F2322E"/>
    <w:rsid w:val="00F248DF"/>
    <w:rsid w:val="00F35118"/>
    <w:rsid w:val="00F43EB9"/>
    <w:rsid w:val="00F43F1B"/>
    <w:rsid w:val="00F46EEE"/>
    <w:rsid w:val="00F4710D"/>
    <w:rsid w:val="00F52042"/>
    <w:rsid w:val="00F543A4"/>
    <w:rsid w:val="00F559F5"/>
    <w:rsid w:val="00F620C7"/>
    <w:rsid w:val="00F63BA3"/>
    <w:rsid w:val="00F64BE0"/>
    <w:rsid w:val="00F6699E"/>
    <w:rsid w:val="00F66D6C"/>
    <w:rsid w:val="00F70E38"/>
    <w:rsid w:val="00F72CAA"/>
    <w:rsid w:val="00F83177"/>
    <w:rsid w:val="00F845C7"/>
    <w:rsid w:val="00F86DB6"/>
    <w:rsid w:val="00F90468"/>
    <w:rsid w:val="00F90931"/>
    <w:rsid w:val="00F91452"/>
    <w:rsid w:val="00F9318A"/>
    <w:rsid w:val="00F95809"/>
    <w:rsid w:val="00F965B0"/>
    <w:rsid w:val="00FA59F1"/>
    <w:rsid w:val="00FA7D6D"/>
    <w:rsid w:val="00FB1848"/>
    <w:rsid w:val="00FB37FB"/>
    <w:rsid w:val="00FB7C28"/>
    <w:rsid w:val="00FC11D5"/>
    <w:rsid w:val="00FC51A1"/>
    <w:rsid w:val="00FC54B9"/>
    <w:rsid w:val="00FC6085"/>
    <w:rsid w:val="00FC643D"/>
    <w:rsid w:val="00FD0114"/>
    <w:rsid w:val="00FD0399"/>
    <w:rsid w:val="00FD0E4D"/>
    <w:rsid w:val="00FD5163"/>
    <w:rsid w:val="00FD5673"/>
    <w:rsid w:val="00FE1C48"/>
    <w:rsid w:val="00FF5D77"/>
    <w:rsid w:val="00FF6DE0"/>
    <w:rsid w:val="00FF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6CC081"/>
  <w15:docId w15:val="{F135AA9B-89C5-4400-ACE6-65728140E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73B1"/>
    <w:pPr>
      <w:spacing w:line="264" w:lineRule="auto"/>
    </w:pPr>
    <w:rPr>
      <w:rFonts w:asciiTheme="minorHAnsi" w:hAnsiTheme="minorHAnsi"/>
      <w:spacing w:val="4"/>
      <w:sz w:val="17"/>
      <w:szCs w:val="18"/>
    </w:rPr>
  </w:style>
  <w:style w:type="paragraph" w:styleId="Heading1">
    <w:name w:val="heading 1"/>
    <w:basedOn w:val="Normal"/>
    <w:next w:val="Normal"/>
    <w:qFormat/>
    <w:rsid w:val="001973B1"/>
    <w:pPr>
      <w:spacing w:line="240" w:lineRule="auto"/>
      <w:jc w:val="right"/>
      <w:outlineLvl w:val="0"/>
    </w:pPr>
    <w:rPr>
      <w:rFonts w:asciiTheme="majorHAnsi" w:hAnsiTheme="majorHAnsi"/>
      <w:b/>
      <w:color w:val="262626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qFormat/>
    <w:rsid w:val="001973B1"/>
    <w:pPr>
      <w:spacing w:before="20" w:line="240" w:lineRule="auto"/>
      <w:outlineLvl w:val="1"/>
    </w:pPr>
    <w:rPr>
      <w:rFonts w:asciiTheme="majorHAnsi" w:hAnsiTheme="majorHAnsi"/>
      <w:b/>
      <w:caps/>
      <w:sz w:val="15"/>
      <w:szCs w:val="16"/>
    </w:rPr>
  </w:style>
  <w:style w:type="paragraph" w:styleId="Heading3">
    <w:name w:val="heading 3"/>
    <w:basedOn w:val="Normal"/>
    <w:next w:val="Normal"/>
    <w:semiHidden/>
    <w:unhideWhenUsed/>
    <w:rsid w:val="00A71F71"/>
    <w:pPr>
      <w:outlineLvl w:val="2"/>
    </w:pPr>
    <w:rPr>
      <w:i/>
      <w:sz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973B1"/>
    <w:rPr>
      <w:rFonts w:asciiTheme="majorHAnsi" w:hAnsiTheme="majorHAnsi"/>
      <w:b/>
      <w:caps/>
      <w:spacing w:val="4"/>
      <w:sz w:val="15"/>
      <w:szCs w:val="16"/>
    </w:rPr>
  </w:style>
  <w:style w:type="paragraph" w:styleId="BalloonText">
    <w:name w:val="Balloon Text"/>
    <w:basedOn w:val="Normal"/>
    <w:semiHidden/>
    <w:rsid w:val="001E3C2E"/>
    <w:rPr>
      <w:rFonts w:ascii="Tahoma" w:hAnsi="Tahoma" w:cs="Tahoma"/>
      <w:sz w:val="16"/>
      <w:szCs w:val="16"/>
    </w:rPr>
  </w:style>
  <w:style w:type="paragraph" w:customStyle="1" w:styleId="DateandNumber">
    <w:name w:val="Date and Number"/>
    <w:basedOn w:val="Normal"/>
    <w:qFormat/>
    <w:rsid w:val="00AB03C9"/>
    <w:pPr>
      <w:jc w:val="right"/>
    </w:pPr>
    <w:rPr>
      <w:caps/>
      <w:sz w:val="16"/>
      <w:szCs w:val="16"/>
    </w:rPr>
  </w:style>
  <w:style w:type="character" w:styleId="CommentReference">
    <w:name w:val="annotation reference"/>
    <w:basedOn w:val="DefaultParagraphFont"/>
    <w:semiHidden/>
    <w:rsid w:val="006D2782"/>
    <w:rPr>
      <w:sz w:val="16"/>
      <w:szCs w:val="16"/>
    </w:rPr>
  </w:style>
  <w:style w:type="paragraph" w:styleId="CommentText">
    <w:name w:val="annotation text"/>
    <w:basedOn w:val="Normal"/>
    <w:semiHidden/>
    <w:rsid w:val="006D2782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6D2782"/>
    <w:rPr>
      <w:b/>
      <w:bCs/>
    </w:rPr>
  </w:style>
  <w:style w:type="paragraph" w:customStyle="1" w:styleId="Name">
    <w:name w:val="Name"/>
    <w:basedOn w:val="Normal"/>
    <w:qFormat/>
    <w:rsid w:val="009C5836"/>
    <w:pPr>
      <w:spacing w:line="240" w:lineRule="auto"/>
    </w:pPr>
    <w:rPr>
      <w:b/>
      <w:sz w:val="24"/>
    </w:rPr>
  </w:style>
  <w:style w:type="paragraph" w:customStyle="1" w:styleId="Slogan">
    <w:name w:val="Slogan"/>
    <w:basedOn w:val="Normal"/>
    <w:qFormat/>
    <w:rsid w:val="001973B1"/>
    <w:pPr>
      <w:spacing w:before="60" w:line="240" w:lineRule="auto"/>
    </w:pPr>
    <w:rPr>
      <w:i/>
      <w:sz w:val="15"/>
    </w:rPr>
  </w:style>
  <w:style w:type="paragraph" w:customStyle="1" w:styleId="Amount">
    <w:name w:val="Amount"/>
    <w:basedOn w:val="Normal"/>
    <w:qFormat/>
    <w:rsid w:val="00584C74"/>
    <w:pPr>
      <w:jc w:val="right"/>
    </w:pPr>
    <w:rPr>
      <w:szCs w:val="20"/>
    </w:rPr>
  </w:style>
  <w:style w:type="paragraph" w:customStyle="1" w:styleId="Thankyou">
    <w:name w:val="Thank you"/>
    <w:basedOn w:val="Normal"/>
    <w:qFormat/>
    <w:rsid w:val="001973B1"/>
    <w:pPr>
      <w:jc w:val="center"/>
    </w:pPr>
    <w:rPr>
      <w:rFonts w:asciiTheme="majorHAnsi" w:hAnsiTheme="majorHAnsi"/>
      <w:b/>
      <w:caps/>
      <w:sz w:val="19"/>
    </w:rPr>
  </w:style>
  <w:style w:type="paragraph" w:customStyle="1" w:styleId="ColumnHeadings">
    <w:name w:val="Column Headings"/>
    <w:basedOn w:val="Normal"/>
    <w:qFormat/>
    <w:rsid w:val="002A1801"/>
    <w:pPr>
      <w:framePr w:hSpace="180" w:wrap="around" w:vAnchor="text" w:hAnchor="margin" w:y="75"/>
      <w:spacing w:line="240" w:lineRule="auto"/>
      <w:jc w:val="center"/>
    </w:pPr>
    <w:rPr>
      <w:rFonts w:asciiTheme="majorHAnsi" w:hAnsiTheme="majorHAnsi"/>
      <w:b/>
      <w:caps/>
      <w:color w:val="FFFFFF" w:themeColor="background1"/>
      <w:sz w:val="16"/>
    </w:rPr>
  </w:style>
  <w:style w:type="paragraph" w:customStyle="1" w:styleId="Centered">
    <w:name w:val="Centered"/>
    <w:basedOn w:val="Normal"/>
    <w:qFormat/>
    <w:rsid w:val="00056E24"/>
    <w:pPr>
      <w:spacing w:line="240" w:lineRule="auto"/>
      <w:jc w:val="center"/>
    </w:pPr>
  </w:style>
  <w:style w:type="paragraph" w:customStyle="1" w:styleId="Labels">
    <w:name w:val="Labels"/>
    <w:basedOn w:val="Heading2"/>
    <w:qFormat/>
    <w:rsid w:val="003756B5"/>
    <w:pPr>
      <w:jc w:val="right"/>
    </w:pPr>
  </w:style>
  <w:style w:type="paragraph" w:customStyle="1" w:styleId="LowerCenteredText">
    <w:name w:val="Lower Centered Text"/>
    <w:basedOn w:val="Normal"/>
    <w:unhideWhenUsed/>
    <w:qFormat/>
    <w:rsid w:val="001973B1"/>
    <w:pPr>
      <w:spacing w:before="1300" w:after="60"/>
      <w:jc w:val="center"/>
    </w:pPr>
    <w:rPr>
      <w:szCs w:val="20"/>
    </w:rPr>
  </w:style>
  <w:style w:type="paragraph" w:styleId="Header">
    <w:name w:val="header"/>
    <w:basedOn w:val="Normal"/>
    <w:link w:val="HeaderChar"/>
    <w:unhideWhenUsed/>
    <w:rsid w:val="00D162F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D162F2"/>
    <w:rPr>
      <w:rFonts w:asciiTheme="minorHAnsi" w:hAnsiTheme="minorHAnsi"/>
      <w:spacing w:val="4"/>
      <w:sz w:val="17"/>
      <w:szCs w:val="18"/>
    </w:rPr>
  </w:style>
  <w:style w:type="paragraph" w:styleId="Footer">
    <w:name w:val="footer"/>
    <w:basedOn w:val="Normal"/>
    <w:link w:val="FooterChar"/>
    <w:unhideWhenUsed/>
    <w:rsid w:val="00D162F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D162F2"/>
    <w:rPr>
      <w:rFonts w:asciiTheme="minorHAnsi" w:hAnsiTheme="minorHAnsi"/>
      <w:spacing w:val="4"/>
      <w:sz w:val="17"/>
      <w:szCs w:val="18"/>
    </w:rPr>
  </w:style>
  <w:style w:type="paragraph" w:customStyle="1" w:styleId="sendto">
    <w:name w:val="send to"/>
    <w:basedOn w:val="Normal"/>
    <w:link w:val="sendtoChar"/>
    <w:qFormat/>
    <w:rsid w:val="002A1801"/>
    <w:pPr>
      <w:framePr w:hSpace="180" w:wrap="around" w:vAnchor="text" w:hAnchor="margin" w:y="75"/>
      <w:spacing w:line="276" w:lineRule="auto"/>
      <w:jc w:val="both"/>
    </w:pPr>
    <w:rPr>
      <w:rFonts w:ascii="Microsoft Office Preview Font" w:hAnsi="Microsoft Office Preview Font"/>
      <w:sz w:val="18"/>
    </w:rPr>
  </w:style>
  <w:style w:type="character" w:customStyle="1" w:styleId="sendtoChar">
    <w:name w:val="send to Char"/>
    <w:basedOn w:val="DefaultParagraphFont"/>
    <w:link w:val="sendto"/>
    <w:rsid w:val="002A1801"/>
    <w:rPr>
      <w:rFonts w:ascii="Microsoft Office Preview Font" w:hAnsi="Microsoft Office Preview Font"/>
      <w:spacing w:val="4"/>
      <w:sz w:val="18"/>
      <w:szCs w:val="18"/>
    </w:rPr>
  </w:style>
  <w:style w:type="table" w:styleId="TableGrid">
    <w:name w:val="Table Grid"/>
    <w:basedOn w:val="TableNormal"/>
    <w:rsid w:val="00ED73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D73BD"/>
    <w:rPr>
      <w:color w:val="0000FF"/>
      <w:u w:val="single"/>
    </w:rPr>
  </w:style>
  <w:style w:type="paragraph" w:styleId="ListParagraph">
    <w:name w:val="List Paragraph"/>
    <w:basedOn w:val="Normal"/>
    <w:uiPriority w:val="34"/>
    <w:unhideWhenUsed/>
    <w:qFormat/>
    <w:rsid w:val="0035552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5552A"/>
    <w:rPr>
      <w:color w:val="605E5C"/>
      <w:shd w:val="clear" w:color="auto" w:fill="E1DFDD"/>
    </w:rPr>
  </w:style>
  <w:style w:type="paragraph" w:customStyle="1" w:styleId="Default">
    <w:name w:val="Default"/>
    <w:rsid w:val="00DD44C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D5673"/>
    <w:pPr>
      <w:spacing w:before="100" w:beforeAutospacing="1" w:after="100" w:afterAutospacing="1" w:line="240" w:lineRule="auto"/>
    </w:pPr>
    <w:rPr>
      <w:rFonts w:ascii="Times New Roman" w:hAnsi="Times New Roman"/>
      <w:spacing w:val="0"/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9B680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6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47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6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Info@samkaty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fo\AppData\Roaming\Microsoft\Templates\Service%20invoice%20(Blue%20Gradient%20design).dotx" TargetMode="External"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333333"/>
      </a:accent1>
      <a:accent2>
        <a:srgbClr val="B70DA3"/>
      </a:accent2>
      <a:accent3>
        <a:srgbClr val="B2B2B2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pulent">
      <a:majorFont>
        <a:latin typeface="Trebuchet MS"/>
        <a:ea typeface=""/>
        <a:cs typeface=""/>
        <a:font script="Jpan" typeface="HG丸ｺﾞｼｯｸM-PRO"/>
        <a:font script="Hang" typeface="HY그래픽M"/>
        <a:font script="Hans" typeface="黑体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E8020-C7E4-4BD7-AE74-363B955D8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C:\Users\info\AppData\Roaming\Microsoft\Templates\Service invoice (Blue Gradient design).dotx</Template>
  <TotalTime>5732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Shishulkar, D</dc:creator>
  <cp:lastModifiedBy>Parsa Asil</cp:lastModifiedBy>
  <cp:revision>437</cp:revision>
  <cp:lastPrinted>2023-04-10T02:17:00Z</cp:lastPrinted>
  <dcterms:created xsi:type="dcterms:W3CDTF">2020-06-20T23:33:00Z</dcterms:created>
  <dcterms:modified xsi:type="dcterms:W3CDTF">2025-11-03T17:31:00Z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TC011294551033</vt:lpwstr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InternalTags">
    <vt:lpwstr/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LocMarketGroupTiers">
    <vt:lpwstr>,t:Tier 1,t:Tier 2,t:Tier 3,</vt:lpwstr>
  </property>
</Properties>
</file>